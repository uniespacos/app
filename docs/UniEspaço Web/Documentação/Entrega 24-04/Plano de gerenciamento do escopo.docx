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1713" w14:textId="77777777" w:rsidR="00D40960" w:rsidRDefault="00D40960" w:rsidP="00D40960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D40960" w:rsidRPr="000F71E0" w14:paraId="1C21AD99" w14:textId="77777777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14:paraId="70BCF576" w14:textId="77777777" w:rsidR="00D40960" w:rsidRPr="000F71E0" w:rsidRDefault="00D40960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D40960" w:rsidRPr="000F71E0" w14:paraId="1C283C7F" w14:textId="77777777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14:paraId="530D98A1" w14:textId="77777777" w:rsidR="00D40960" w:rsidRPr="000F71E0" w:rsidRDefault="00D40960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14:paraId="4BA52E5B" w14:textId="77777777" w:rsidR="00D40960" w:rsidRPr="000F71E0" w:rsidRDefault="00D40960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14:paraId="1AF0390B" w14:textId="77777777" w:rsidR="00D40960" w:rsidRPr="000F71E0" w:rsidRDefault="00D40960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14:paraId="0CC928A0" w14:textId="77777777" w:rsidR="00D40960" w:rsidRPr="000F71E0" w:rsidRDefault="00D40960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D40960" w:rsidRPr="00C52528" w14:paraId="035EB7F9" w14:textId="77777777" w:rsidTr="00DB19BE">
        <w:trPr>
          <w:trHeight w:val="340"/>
        </w:trPr>
        <w:tc>
          <w:tcPr>
            <w:tcW w:w="737" w:type="dxa"/>
            <w:vAlign w:val="center"/>
          </w:tcPr>
          <w:p w14:paraId="4EA59AB8" w14:textId="658B7E31" w:rsidR="00D40960" w:rsidRPr="00C52528" w:rsidRDefault="00DC0F57" w:rsidP="00DB19BE">
            <w:pPr>
              <w:pStyle w:val="Verses"/>
            </w:pPr>
            <w:r>
              <w:t>1.0</w:t>
            </w:r>
          </w:p>
        </w:tc>
        <w:tc>
          <w:tcPr>
            <w:tcW w:w="1129" w:type="dxa"/>
            <w:vAlign w:val="center"/>
          </w:tcPr>
          <w:p w14:paraId="422D62BB" w14:textId="1AA2F88B" w:rsidR="00D40960" w:rsidRPr="00C52528" w:rsidRDefault="00DC0F57" w:rsidP="00DB19BE">
            <w:pPr>
              <w:pStyle w:val="Verses"/>
            </w:pPr>
            <w:r w:rsidRPr="00DC0F57">
              <w:t>23/04/2025</w:t>
            </w:r>
          </w:p>
        </w:tc>
        <w:tc>
          <w:tcPr>
            <w:tcW w:w="2420" w:type="dxa"/>
            <w:vAlign w:val="center"/>
          </w:tcPr>
          <w:p w14:paraId="62316A43" w14:textId="3D358036" w:rsidR="00D40960" w:rsidRPr="00C52528" w:rsidRDefault="00DC0F57" w:rsidP="00DB19BE">
            <w:pPr>
              <w:pStyle w:val="Verses"/>
            </w:pPr>
            <w:r>
              <w:t>Pedro Pinheiro</w:t>
            </w:r>
          </w:p>
        </w:tc>
        <w:tc>
          <w:tcPr>
            <w:tcW w:w="4389" w:type="dxa"/>
            <w:vAlign w:val="center"/>
          </w:tcPr>
          <w:p w14:paraId="1CC66D60" w14:textId="5FC1F4AF" w:rsidR="00D40960" w:rsidRPr="00C52528" w:rsidRDefault="00DC0F57" w:rsidP="00DC0F57">
            <w:pPr>
              <w:pStyle w:val="Verses"/>
              <w:jc w:val="left"/>
            </w:pPr>
            <w:r>
              <w:t>Rascunho inicial</w:t>
            </w:r>
          </w:p>
        </w:tc>
      </w:tr>
    </w:tbl>
    <w:p w14:paraId="63C4727E" w14:textId="77777777" w:rsidR="00D40960" w:rsidRDefault="00D40960" w:rsidP="00D40960"/>
    <w:p w14:paraId="02693DF8" w14:textId="77777777" w:rsidR="0055540E" w:rsidRDefault="0055540E" w:rsidP="003D377B"/>
    <w:p w14:paraId="1A7AFFAE" w14:textId="77777777" w:rsidR="00DB4077" w:rsidRDefault="00DB4077" w:rsidP="009263D4">
      <w:pPr>
        <w:pStyle w:val="Ttulo1"/>
      </w:pPr>
      <w:bookmarkStart w:id="0" w:name="_Toc327554426"/>
      <w:r>
        <w:t xml:space="preserve">Objetivo do </w:t>
      </w:r>
      <w:r w:rsidRPr="00D2767E">
        <w:t xml:space="preserve">Plano </w:t>
      </w:r>
      <w:r>
        <w:t>d</w:t>
      </w:r>
      <w:r w:rsidRPr="00D2767E">
        <w:t xml:space="preserve">e </w:t>
      </w:r>
      <w:r w:rsidR="008D511B">
        <w:t>g</w:t>
      </w:r>
      <w:r>
        <w:t xml:space="preserve">erenciamento </w:t>
      </w:r>
      <w:r w:rsidR="00990EA0">
        <w:t>do escopo</w:t>
      </w:r>
      <w:bookmarkEnd w:id="0"/>
    </w:p>
    <w:p w14:paraId="2DA5DDCF" w14:textId="77777777" w:rsidR="00D44361" w:rsidRPr="00D44361" w:rsidRDefault="00D44361" w:rsidP="00D44361"/>
    <w:p w14:paraId="3207D5A9" w14:textId="77777777" w:rsidR="00DC0F57" w:rsidRPr="00DC0F57" w:rsidRDefault="00DC0F57" w:rsidP="00DC0F57">
      <w:r w:rsidRPr="00DC0F57">
        <w:t>Este plano descreve como o escopo do projeto será definido, validado, controlado e documentado, além de como a Estrutura Analítica do Projeto (EAP) será criada. O objetivo é garantir que o projeto inclua todo o trabalho necessário — e somente o necessário — para seu sucesso.</w:t>
      </w:r>
    </w:p>
    <w:p w14:paraId="0E121219" w14:textId="77777777" w:rsidR="00AF7844" w:rsidRPr="00D2767E" w:rsidRDefault="00AF7844" w:rsidP="00DB4077">
      <w:pPr>
        <w:rPr>
          <w:rFonts w:cs="Arial"/>
        </w:rPr>
      </w:pPr>
    </w:p>
    <w:p w14:paraId="664D0061" w14:textId="77777777" w:rsidR="00DB4077" w:rsidRDefault="00DB4077" w:rsidP="00DB4077">
      <w:pPr>
        <w:pStyle w:val="Ttulo1"/>
      </w:pPr>
      <w:bookmarkStart w:id="1" w:name="_Toc327554427"/>
      <w:bookmarkStart w:id="2" w:name="_Toc67755726"/>
      <w:r w:rsidRPr="00325F53">
        <w:t xml:space="preserve">Método de </w:t>
      </w:r>
      <w:r>
        <w:t>g</w:t>
      </w:r>
      <w:r w:rsidRPr="00325F53">
        <w:t xml:space="preserve">erenciamento </w:t>
      </w:r>
      <w:r w:rsidR="00990EA0">
        <w:t>do escopo</w:t>
      </w:r>
      <w:bookmarkEnd w:id="1"/>
      <w:r w:rsidRPr="00325F53">
        <w:t xml:space="preserve"> </w:t>
      </w:r>
      <w:bookmarkEnd w:id="2"/>
    </w:p>
    <w:p w14:paraId="49B4E4D6" w14:textId="77777777" w:rsidR="00D44361" w:rsidRPr="00D44361" w:rsidRDefault="00D44361" w:rsidP="00D44361"/>
    <w:p w14:paraId="3236F044" w14:textId="281D6BF4" w:rsidR="00DB4077" w:rsidRPr="00325F53" w:rsidRDefault="00DC0F57" w:rsidP="00DB4077">
      <w:r w:rsidRPr="00DC0F57">
        <w:t>O escopo será gerenciado com base nas melhores práticas do PMBOK, com definição clara de entregas, critérios de aceitação, exclusões e validação contínua com os stakeholders. A EAP será usada para dividir o trabalho em partes gerenciáveis, facilitando o controle e a comunicação com as partes interessadas.</w:t>
      </w:r>
    </w:p>
    <w:p w14:paraId="2489B55E" w14:textId="7947092F" w:rsidR="00DB4077" w:rsidRDefault="00DB4077" w:rsidP="00DB4077">
      <w:pPr>
        <w:pStyle w:val="Ttulo2"/>
      </w:pPr>
      <w:bookmarkStart w:id="3" w:name="_Toc327554428"/>
      <w:r>
        <w:t xml:space="preserve">Processos de </w:t>
      </w:r>
      <w:r w:rsidR="009263D4">
        <w:t xml:space="preserve">Gerenciamento do </w:t>
      </w:r>
      <w:r w:rsidR="00140430">
        <w:t>Escopo</w:t>
      </w:r>
      <w:bookmarkEnd w:id="3"/>
    </w:p>
    <w:p w14:paraId="2AAA02BF" w14:textId="77777777" w:rsidR="00D44361" w:rsidRPr="00D44361" w:rsidRDefault="00D44361" w:rsidP="00D44361"/>
    <w:p w14:paraId="0122FC24" w14:textId="77777777" w:rsidR="00DC0F57" w:rsidRPr="00DC0F57" w:rsidRDefault="00DC0F57" w:rsidP="00DC0F57">
      <w:pPr>
        <w:rPr>
          <w:u w:val="single"/>
        </w:rPr>
      </w:pPr>
      <w:r w:rsidRPr="00DC0F57">
        <w:rPr>
          <w:u w:val="single"/>
        </w:rPr>
        <w:t>Coletar os Requisitos</w:t>
      </w:r>
    </w:p>
    <w:p w14:paraId="362F92F2" w14:textId="1AF3D7E9" w:rsidR="00DC0F57" w:rsidRDefault="00DC0F57" w:rsidP="00DC0F57">
      <w:r>
        <w:t>Os requisitos foram coletados em reuniões com stakeholders, utilizando entrevistas, observação de processos e análise de documentos institucionais. As informações foram registradas na Especificação de Requisitos Funcionais.</w:t>
      </w:r>
    </w:p>
    <w:p w14:paraId="5A252BA6" w14:textId="77777777" w:rsidR="00DC0F57" w:rsidRDefault="00DC0F57" w:rsidP="00DC0F57"/>
    <w:p w14:paraId="5F086D86" w14:textId="77777777" w:rsidR="00DC0F57" w:rsidRPr="00DC0F57" w:rsidRDefault="00DC0F57" w:rsidP="00DC0F57">
      <w:pPr>
        <w:rPr>
          <w:u w:val="single"/>
        </w:rPr>
      </w:pPr>
      <w:r w:rsidRPr="00DC0F57">
        <w:rPr>
          <w:u w:val="single"/>
        </w:rPr>
        <w:t>Definir o Escopo</w:t>
      </w:r>
    </w:p>
    <w:p w14:paraId="615E8EEF" w14:textId="17AEB6BA" w:rsidR="00DC0F57" w:rsidRDefault="00DC0F57" w:rsidP="00DC0F57">
      <w:r>
        <w:t>O escopo foi definido com base nos requisitos documentados, resultando na EAP e na Declaração do Escopo, contendo todas as entregas e funcionalidades previstas.</w:t>
      </w:r>
    </w:p>
    <w:p w14:paraId="039E5E30" w14:textId="77777777" w:rsidR="00DC0F57" w:rsidRDefault="00DC0F57" w:rsidP="00DC0F57"/>
    <w:p w14:paraId="6D901879" w14:textId="77777777" w:rsidR="00DC0F57" w:rsidRPr="00DC0F57" w:rsidRDefault="00DC0F57" w:rsidP="00DC0F57">
      <w:pPr>
        <w:rPr>
          <w:u w:val="single"/>
        </w:rPr>
      </w:pPr>
      <w:r w:rsidRPr="00DC0F57">
        <w:rPr>
          <w:u w:val="single"/>
        </w:rPr>
        <w:t>Criar a EAP</w:t>
      </w:r>
    </w:p>
    <w:p w14:paraId="4C07CD45" w14:textId="50AAF827" w:rsidR="00DC0F57" w:rsidRDefault="00DC0F57" w:rsidP="00DC0F57">
      <w:r>
        <w:t xml:space="preserve">A EAP foi desenvolvida com base nas entregas principais do projeto, estruturando o trabalho em </w:t>
      </w:r>
      <w:r>
        <w:t>6</w:t>
      </w:r>
      <w:r>
        <w:t xml:space="preserve"> grandes grupos (Iniciação, Planejamento, </w:t>
      </w:r>
      <w:proofErr w:type="gramStart"/>
      <w:r>
        <w:t>analise</w:t>
      </w:r>
      <w:proofErr w:type="gramEnd"/>
      <w:r>
        <w:t xml:space="preserve"> e modelagem</w:t>
      </w:r>
      <w:r>
        <w:t xml:space="preserve">, </w:t>
      </w:r>
      <w:r>
        <w:t>desenvolvimento</w:t>
      </w:r>
      <w:r>
        <w:t xml:space="preserve">, </w:t>
      </w:r>
      <w:r>
        <w:t>t</w:t>
      </w:r>
      <w:r>
        <w:t xml:space="preserve">estes, </w:t>
      </w:r>
      <w:r>
        <w:t>implantação</w:t>
      </w:r>
      <w:r>
        <w:t>). Cada grupo foi subdividido em pacotes de trabalho.</w:t>
      </w:r>
    </w:p>
    <w:p w14:paraId="625ABEE2" w14:textId="77777777" w:rsidR="00DC0F57" w:rsidRDefault="00DC0F57" w:rsidP="00DC0F57"/>
    <w:p w14:paraId="4E59D6BE" w14:textId="77777777" w:rsidR="00DC0F57" w:rsidRPr="00DC0F57" w:rsidRDefault="00DC0F57" w:rsidP="00DC0F57">
      <w:pPr>
        <w:rPr>
          <w:u w:val="single"/>
        </w:rPr>
      </w:pPr>
      <w:r w:rsidRPr="00DC0F57">
        <w:rPr>
          <w:u w:val="single"/>
        </w:rPr>
        <w:t>Validar o Escopo</w:t>
      </w:r>
    </w:p>
    <w:p w14:paraId="67900D6A" w14:textId="77777777" w:rsidR="00DC0F57" w:rsidRDefault="00DC0F57" w:rsidP="00DC0F57">
      <w:r>
        <w:t>A validação será feita ao final de cada sprint, com reuniões com os stakeholders para demonstrar as entregas e obter aceite. Um termo de recebimento provisório/final será utilizado conforme cada fase.</w:t>
      </w:r>
    </w:p>
    <w:p w14:paraId="1C5F85E9" w14:textId="77777777" w:rsidR="00DC0F57" w:rsidRDefault="00DC0F57" w:rsidP="00DC0F57"/>
    <w:p w14:paraId="17A0EC6D" w14:textId="77777777" w:rsidR="00DC0F57" w:rsidRPr="00DC0F57" w:rsidRDefault="00DC0F57" w:rsidP="00DC0F57">
      <w:pPr>
        <w:rPr>
          <w:u w:val="single"/>
        </w:rPr>
      </w:pPr>
      <w:r w:rsidRPr="00DC0F57">
        <w:rPr>
          <w:u w:val="single"/>
        </w:rPr>
        <w:t>Controlar o Escopo</w:t>
      </w:r>
    </w:p>
    <w:p w14:paraId="1A21FA74" w14:textId="3B7BD1E6" w:rsidR="00611B51" w:rsidRDefault="00DC0F57" w:rsidP="00DC0F57">
      <w:r>
        <w:t xml:space="preserve">Mudanças no escopo só serão aceitas mediante solicitação formal, avaliação de impacto e aprovação do Gerente do Projeto e do Usuário Master. O controle será contínuo, utilizando ferramentas como </w:t>
      </w:r>
      <w:proofErr w:type="spellStart"/>
      <w:r>
        <w:t>Jira</w:t>
      </w:r>
      <w:proofErr w:type="spellEnd"/>
      <w:r>
        <w:t>/</w:t>
      </w:r>
      <w:proofErr w:type="spellStart"/>
      <w:r>
        <w:t>Trello</w:t>
      </w:r>
      <w:proofErr w:type="spellEnd"/>
      <w:r>
        <w:t xml:space="preserve"> e reuniões de revisão.</w:t>
      </w:r>
    </w:p>
    <w:p w14:paraId="2491F495" w14:textId="77777777" w:rsidR="00DB403E" w:rsidRPr="00AA21AD" w:rsidRDefault="00DB403E" w:rsidP="00DB403E">
      <w:pPr>
        <w:pStyle w:val="Ttulo2"/>
      </w:pPr>
      <w:bookmarkStart w:id="4" w:name="_Toc327554429"/>
      <w:bookmarkStart w:id="5" w:name="_Toc319340140"/>
      <w:r w:rsidRPr="00795700">
        <w:t xml:space="preserve">Documentos padronizados de </w:t>
      </w:r>
      <w:r w:rsidR="001872DD">
        <w:t>escopo</w:t>
      </w:r>
      <w:bookmarkEnd w:id="4"/>
    </w:p>
    <w:p w14:paraId="2F1E9AED" w14:textId="77777777" w:rsidR="00D44361" w:rsidRPr="00663D6F" w:rsidRDefault="00D44361" w:rsidP="00C079D6">
      <w:pPr>
        <w:pStyle w:val="Descrio"/>
        <w:rPr>
          <w:sz w:val="18"/>
          <w:lang w:val="pt-BR"/>
        </w:rPr>
      </w:pP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7"/>
        <w:gridCol w:w="2408"/>
        <w:gridCol w:w="4417"/>
      </w:tblGrid>
      <w:tr w:rsidR="00EE5D91" w:rsidRPr="005758CD" w14:paraId="345EE166" w14:textId="77777777" w:rsidTr="00DC0F57">
        <w:trPr>
          <w:trHeight w:val="432"/>
        </w:trPr>
        <w:tc>
          <w:tcPr>
            <w:tcW w:w="2417" w:type="dxa"/>
            <w:shd w:val="clear" w:color="auto" w:fill="DBE5F1" w:themeFill="accent1" w:themeFillTint="33"/>
            <w:vAlign w:val="center"/>
          </w:tcPr>
          <w:p w14:paraId="13C664C5" w14:textId="77777777" w:rsidR="00EE5D91" w:rsidRPr="005758CD" w:rsidRDefault="00EE5D91" w:rsidP="00EE5D91">
            <w:pPr>
              <w:pStyle w:val="Descrio"/>
              <w:rPr>
                <w:sz w:val="18"/>
                <w:lang w:val="pt-BR"/>
              </w:rPr>
            </w:pPr>
            <w:r w:rsidRPr="005758CD">
              <w:rPr>
                <w:sz w:val="18"/>
                <w:lang w:val="pt-BR"/>
              </w:rPr>
              <w:lastRenderedPageBreak/>
              <w:t>Documento</w:t>
            </w:r>
          </w:p>
        </w:tc>
        <w:tc>
          <w:tcPr>
            <w:tcW w:w="2408" w:type="dxa"/>
            <w:shd w:val="clear" w:color="auto" w:fill="DBE5F1" w:themeFill="accent1" w:themeFillTint="33"/>
            <w:vAlign w:val="center"/>
          </w:tcPr>
          <w:p w14:paraId="3D148387" w14:textId="77777777" w:rsidR="00EE5D91" w:rsidRPr="005758CD" w:rsidRDefault="00EE5D91" w:rsidP="00EE5D91">
            <w:pPr>
              <w:pStyle w:val="Descrio"/>
              <w:rPr>
                <w:sz w:val="18"/>
                <w:lang w:val="pt-BR"/>
              </w:rPr>
            </w:pPr>
            <w:r w:rsidRPr="005758CD">
              <w:rPr>
                <w:sz w:val="18"/>
                <w:lang w:val="pt-BR"/>
              </w:rPr>
              <w:t>Descrição</w:t>
            </w:r>
          </w:p>
        </w:tc>
        <w:tc>
          <w:tcPr>
            <w:tcW w:w="4417" w:type="dxa"/>
            <w:shd w:val="clear" w:color="auto" w:fill="DBE5F1" w:themeFill="accent1" w:themeFillTint="33"/>
            <w:vAlign w:val="center"/>
          </w:tcPr>
          <w:p w14:paraId="5706A117" w14:textId="1E5FCE3C" w:rsidR="00EE5D91" w:rsidRPr="005758CD" w:rsidRDefault="00DC0F57" w:rsidP="00EE5D91">
            <w:pPr>
              <w:pStyle w:val="Descrio"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>Responsável</w:t>
            </w:r>
          </w:p>
        </w:tc>
      </w:tr>
      <w:tr w:rsidR="00DC0F57" w:rsidRPr="005758CD" w14:paraId="72D81F84" w14:textId="77777777" w:rsidTr="00DC0F57">
        <w:tc>
          <w:tcPr>
            <w:tcW w:w="2417" w:type="dxa"/>
            <w:vAlign w:val="center"/>
          </w:tcPr>
          <w:p w14:paraId="76B5C004" w14:textId="4FE3E192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r w:rsidRPr="00D44361">
              <w:rPr>
                <w:sz w:val="22"/>
                <w:szCs w:val="22"/>
              </w:rPr>
              <w:t xml:space="preserve">Plano de </w:t>
            </w:r>
            <w:proofErr w:type="spellStart"/>
            <w:r w:rsidRPr="00D44361">
              <w:rPr>
                <w:sz w:val="22"/>
                <w:szCs w:val="22"/>
              </w:rPr>
              <w:t>Gerenciamento</w:t>
            </w:r>
            <w:proofErr w:type="spellEnd"/>
            <w:r w:rsidRPr="00D44361">
              <w:rPr>
                <w:sz w:val="22"/>
                <w:szCs w:val="22"/>
              </w:rPr>
              <w:t xml:space="preserve"> do </w:t>
            </w:r>
            <w:proofErr w:type="spellStart"/>
            <w:r w:rsidRPr="00D44361">
              <w:rPr>
                <w:sz w:val="22"/>
                <w:szCs w:val="22"/>
              </w:rPr>
              <w:t>Escopo</w:t>
            </w:r>
            <w:proofErr w:type="spellEnd"/>
          </w:p>
        </w:tc>
        <w:tc>
          <w:tcPr>
            <w:tcW w:w="2408" w:type="dxa"/>
            <w:vAlign w:val="center"/>
          </w:tcPr>
          <w:p w14:paraId="35944AAC" w14:textId="729399E0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r w:rsidRPr="00D44361">
              <w:rPr>
                <w:sz w:val="22"/>
                <w:szCs w:val="22"/>
              </w:rPr>
              <w:t xml:space="preserve">Define o </w:t>
            </w:r>
            <w:proofErr w:type="spellStart"/>
            <w:r w:rsidRPr="00D44361">
              <w:rPr>
                <w:sz w:val="22"/>
                <w:szCs w:val="22"/>
              </w:rPr>
              <w:t>processo</w:t>
            </w:r>
            <w:proofErr w:type="spellEnd"/>
            <w:r w:rsidRPr="00D44361">
              <w:rPr>
                <w:sz w:val="22"/>
                <w:szCs w:val="22"/>
              </w:rPr>
              <w:t xml:space="preserve"> de </w:t>
            </w:r>
            <w:proofErr w:type="spellStart"/>
            <w:r w:rsidRPr="00D44361">
              <w:rPr>
                <w:sz w:val="22"/>
                <w:szCs w:val="22"/>
              </w:rPr>
              <w:t>gerenciamento</w:t>
            </w:r>
            <w:proofErr w:type="spellEnd"/>
            <w:r w:rsidRPr="00D44361">
              <w:rPr>
                <w:sz w:val="22"/>
                <w:szCs w:val="22"/>
              </w:rPr>
              <w:t xml:space="preserve"> do </w:t>
            </w:r>
            <w:proofErr w:type="spellStart"/>
            <w:r w:rsidRPr="00D44361">
              <w:rPr>
                <w:sz w:val="22"/>
                <w:szCs w:val="22"/>
              </w:rPr>
              <w:t>escopo</w:t>
            </w:r>
            <w:proofErr w:type="spellEnd"/>
            <w:r w:rsidRPr="00D44361">
              <w:rPr>
                <w:sz w:val="22"/>
                <w:szCs w:val="22"/>
              </w:rPr>
              <w:t xml:space="preserve"> do </w:t>
            </w:r>
            <w:proofErr w:type="spellStart"/>
            <w:r w:rsidRPr="00D44361">
              <w:rPr>
                <w:sz w:val="22"/>
                <w:szCs w:val="22"/>
              </w:rPr>
              <w:t>projeto</w:t>
            </w:r>
            <w:proofErr w:type="spellEnd"/>
          </w:p>
        </w:tc>
        <w:tc>
          <w:tcPr>
            <w:tcW w:w="4417" w:type="dxa"/>
            <w:vAlign w:val="center"/>
          </w:tcPr>
          <w:p w14:paraId="15016DA5" w14:textId="10311F97" w:rsidR="00DC0F57" w:rsidRPr="00D44361" w:rsidRDefault="00DC0F57" w:rsidP="00DC0F57">
            <w:pPr>
              <w:pStyle w:val="Descrio"/>
              <w:rPr>
                <w:sz w:val="22"/>
                <w:szCs w:val="22"/>
                <w:u w:val="single"/>
                <w:lang w:val="pt-BR"/>
              </w:rPr>
            </w:pPr>
            <w:r w:rsidRPr="00D44361">
              <w:rPr>
                <w:sz w:val="22"/>
                <w:szCs w:val="22"/>
                <w:u w:val="single"/>
              </w:rPr>
              <w:t>Scrum Master</w:t>
            </w:r>
          </w:p>
        </w:tc>
      </w:tr>
      <w:tr w:rsidR="00DC0F57" w:rsidRPr="005758CD" w14:paraId="38568F17" w14:textId="77777777" w:rsidTr="00DC0F57">
        <w:tc>
          <w:tcPr>
            <w:tcW w:w="2417" w:type="dxa"/>
            <w:vAlign w:val="center"/>
          </w:tcPr>
          <w:p w14:paraId="683DFD37" w14:textId="78B633E0" w:rsidR="00DC0F57" w:rsidRPr="00D44361" w:rsidRDefault="00DC0F57" w:rsidP="00DC0F57">
            <w:pPr>
              <w:pStyle w:val="Descrio"/>
              <w:rPr>
                <w:sz w:val="22"/>
                <w:szCs w:val="22"/>
                <w:u w:val="single"/>
                <w:lang w:val="pt-BR"/>
              </w:rPr>
            </w:pPr>
            <w:r w:rsidRPr="00D44361">
              <w:rPr>
                <w:sz w:val="22"/>
                <w:szCs w:val="22"/>
              </w:rPr>
              <w:t xml:space="preserve">Plano de </w:t>
            </w:r>
            <w:proofErr w:type="spellStart"/>
            <w:r w:rsidRPr="00D44361">
              <w:rPr>
                <w:sz w:val="22"/>
                <w:szCs w:val="22"/>
              </w:rPr>
              <w:t>Gerenciamento</w:t>
            </w:r>
            <w:proofErr w:type="spellEnd"/>
            <w:r w:rsidRPr="00D44361">
              <w:rPr>
                <w:sz w:val="22"/>
                <w:szCs w:val="22"/>
              </w:rPr>
              <w:t xml:space="preserve"> dos </w:t>
            </w:r>
            <w:proofErr w:type="spellStart"/>
            <w:r w:rsidRPr="00D44361">
              <w:rPr>
                <w:sz w:val="22"/>
                <w:szCs w:val="22"/>
              </w:rPr>
              <w:t>Requisitos</w:t>
            </w:r>
            <w:proofErr w:type="spellEnd"/>
          </w:p>
        </w:tc>
        <w:tc>
          <w:tcPr>
            <w:tcW w:w="2408" w:type="dxa"/>
            <w:vAlign w:val="center"/>
          </w:tcPr>
          <w:p w14:paraId="1CE85800" w14:textId="3920FBEE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proofErr w:type="spellStart"/>
            <w:r w:rsidRPr="00D44361">
              <w:rPr>
                <w:sz w:val="22"/>
                <w:szCs w:val="22"/>
              </w:rPr>
              <w:t>Documento</w:t>
            </w:r>
            <w:proofErr w:type="spellEnd"/>
            <w:r w:rsidRPr="00D44361">
              <w:rPr>
                <w:sz w:val="22"/>
                <w:szCs w:val="22"/>
              </w:rPr>
              <w:t xml:space="preserve"> </w:t>
            </w:r>
            <w:proofErr w:type="spellStart"/>
            <w:r w:rsidRPr="00D44361">
              <w:rPr>
                <w:sz w:val="22"/>
                <w:szCs w:val="22"/>
              </w:rPr>
              <w:t>complementar</w:t>
            </w:r>
            <w:proofErr w:type="spellEnd"/>
            <w:r w:rsidRPr="00D44361">
              <w:rPr>
                <w:sz w:val="22"/>
                <w:szCs w:val="22"/>
              </w:rPr>
              <w:t xml:space="preserve"> com </w:t>
            </w:r>
            <w:proofErr w:type="spellStart"/>
            <w:r w:rsidRPr="00D44361">
              <w:rPr>
                <w:sz w:val="22"/>
                <w:szCs w:val="22"/>
              </w:rPr>
              <w:t>detalhamento</w:t>
            </w:r>
            <w:proofErr w:type="spellEnd"/>
            <w:r w:rsidRPr="00D44361">
              <w:rPr>
                <w:sz w:val="22"/>
                <w:szCs w:val="22"/>
              </w:rPr>
              <w:t xml:space="preserve"> dos </w:t>
            </w:r>
            <w:proofErr w:type="spellStart"/>
            <w:r w:rsidRPr="00D44361">
              <w:rPr>
                <w:sz w:val="22"/>
                <w:szCs w:val="22"/>
              </w:rPr>
              <w:t>requisitos</w:t>
            </w:r>
            <w:proofErr w:type="spellEnd"/>
          </w:p>
        </w:tc>
        <w:tc>
          <w:tcPr>
            <w:tcW w:w="4417" w:type="dxa"/>
            <w:vAlign w:val="center"/>
          </w:tcPr>
          <w:p w14:paraId="1884C3C1" w14:textId="36892DF9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r w:rsidRPr="00D44361">
              <w:rPr>
                <w:sz w:val="22"/>
                <w:szCs w:val="22"/>
                <w:u w:val="single"/>
              </w:rPr>
              <w:t>Scrum Master</w:t>
            </w:r>
          </w:p>
        </w:tc>
      </w:tr>
      <w:tr w:rsidR="00DC0F57" w:rsidRPr="005758CD" w14:paraId="70C01933" w14:textId="77777777" w:rsidTr="00DC0F57">
        <w:tc>
          <w:tcPr>
            <w:tcW w:w="2417" w:type="dxa"/>
            <w:vAlign w:val="center"/>
          </w:tcPr>
          <w:p w14:paraId="6BBC463C" w14:textId="104BED53" w:rsidR="00DC0F57" w:rsidRPr="00D44361" w:rsidRDefault="00DC0F57" w:rsidP="00DC0F57">
            <w:pPr>
              <w:pStyle w:val="Descrio"/>
              <w:rPr>
                <w:sz w:val="22"/>
                <w:szCs w:val="22"/>
                <w:u w:val="single"/>
                <w:lang w:val="pt-BR"/>
              </w:rPr>
            </w:pPr>
            <w:proofErr w:type="spellStart"/>
            <w:r w:rsidRPr="00D44361">
              <w:rPr>
                <w:sz w:val="22"/>
                <w:szCs w:val="22"/>
              </w:rPr>
              <w:t>Declaração</w:t>
            </w:r>
            <w:proofErr w:type="spellEnd"/>
            <w:r w:rsidRPr="00D44361">
              <w:rPr>
                <w:sz w:val="22"/>
                <w:szCs w:val="22"/>
              </w:rPr>
              <w:t xml:space="preserve"> do </w:t>
            </w:r>
            <w:proofErr w:type="spellStart"/>
            <w:r w:rsidRPr="00D44361">
              <w:rPr>
                <w:sz w:val="22"/>
                <w:szCs w:val="22"/>
              </w:rPr>
              <w:t>Escopo</w:t>
            </w:r>
            <w:proofErr w:type="spellEnd"/>
            <w:r w:rsidRPr="00D44361">
              <w:rPr>
                <w:sz w:val="22"/>
                <w:szCs w:val="22"/>
              </w:rPr>
              <w:t xml:space="preserve"> do </w:t>
            </w:r>
            <w:proofErr w:type="spellStart"/>
            <w:r w:rsidRPr="00D44361">
              <w:rPr>
                <w:sz w:val="22"/>
                <w:szCs w:val="22"/>
              </w:rPr>
              <w:t>Projeto</w:t>
            </w:r>
            <w:proofErr w:type="spellEnd"/>
          </w:p>
        </w:tc>
        <w:tc>
          <w:tcPr>
            <w:tcW w:w="2408" w:type="dxa"/>
            <w:vAlign w:val="center"/>
          </w:tcPr>
          <w:p w14:paraId="30DF66AE" w14:textId="5A6245EB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proofErr w:type="spellStart"/>
            <w:r w:rsidRPr="00D44361">
              <w:rPr>
                <w:sz w:val="22"/>
                <w:szCs w:val="22"/>
              </w:rPr>
              <w:t>Entregas</w:t>
            </w:r>
            <w:proofErr w:type="spellEnd"/>
            <w:r w:rsidRPr="00D44361">
              <w:rPr>
                <w:sz w:val="22"/>
                <w:szCs w:val="22"/>
              </w:rPr>
              <w:t xml:space="preserve"> e </w:t>
            </w:r>
            <w:proofErr w:type="spellStart"/>
            <w:r w:rsidRPr="00D44361">
              <w:rPr>
                <w:sz w:val="22"/>
                <w:szCs w:val="22"/>
              </w:rPr>
              <w:t>exclusões</w:t>
            </w:r>
            <w:proofErr w:type="spellEnd"/>
            <w:r w:rsidRPr="00D44361">
              <w:rPr>
                <w:sz w:val="22"/>
                <w:szCs w:val="22"/>
              </w:rPr>
              <w:t xml:space="preserve"> </w:t>
            </w:r>
            <w:proofErr w:type="spellStart"/>
            <w:r w:rsidRPr="00D44361">
              <w:rPr>
                <w:sz w:val="22"/>
                <w:szCs w:val="22"/>
              </w:rPr>
              <w:t>formais</w:t>
            </w:r>
            <w:proofErr w:type="spellEnd"/>
            <w:r w:rsidRPr="00D44361">
              <w:rPr>
                <w:sz w:val="22"/>
                <w:szCs w:val="22"/>
              </w:rPr>
              <w:t xml:space="preserve"> do </w:t>
            </w:r>
            <w:proofErr w:type="spellStart"/>
            <w:r w:rsidRPr="00D44361">
              <w:rPr>
                <w:sz w:val="22"/>
                <w:szCs w:val="22"/>
              </w:rPr>
              <w:t>projeto</w:t>
            </w:r>
            <w:proofErr w:type="spellEnd"/>
          </w:p>
        </w:tc>
        <w:tc>
          <w:tcPr>
            <w:tcW w:w="4417" w:type="dxa"/>
            <w:vAlign w:val="center"/>
          </w:tcPr>
          <w:p w14:paraId="2674FAA3" w14:textId="18CD2D1B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r w:rsidRPr="00D44361">
              <w:rPr>
                <w:sz w:val="22"/>
                <w:szCs w:val="22"/>
                <w:u w:val="single"/>
              </w:rPr>
              <w:t>Scrum Master</w:t>
            </w:r>
          </w:p>
        </w:tc>
      </w:tr>
      <w:tr w:rsidR="00DC0F57" w:rsidRPr="00EE5D91" w14:paraId="7D3F13DD" w14:textId="77777777" w:rsidTr="00DC0F57">
        <w:tc>
          <w:tcPr>
            <w:tcW w:w="2417" w:type="dxa"/>
            <w:vAlign w:val="center"/>
          </w:tcPr>
          <w:p w14:paraId="1493BF81" w14:textId="733CA3AB" w:rsidR="00DC0F57" w:rsidRPr="00D44361" w:rsidRDefault="00DC0F57" w:rsidP="00DC0F57">
            <w:pPr>
              <w:pStyle w:val="Descrio"/>
              <w:rPr>
                <w:sz w:val="22"/>
                <w:szCs w:val="22"/>
                <w:u w:val="single"/>
                <w:lang w:val="pt-BR"/>
              </w:rPr>
            </w:pPr>
            <w:r w:rsidRPr="00D44361">
              <w:rPr>
                <w:sz w:val="22"/>
                <w:szCs w:val="22"/>
              </w:rPr>
              <w:t>EAP e Dicionário da EAP</w:t>
            </w:r>
          </w:p>
        </w:tc>
        <w:tc>
          <w:tcPr>
            <w:tcW w:w="2408" w:type="dxa"/>
            <w:vAlign w:val="center"/>
          </w:tcPr>
          <w:p w14:paraId="032662A7" w14:textId="0B8A4E4E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proofErr w:type="spellStart"/>
            <w:r w:rsidRPr="00D44361">
              <w:rPr>
                <w:sz w:val="22"/>
                <w:szCs w:val="22"/>
              </w:rPr>
              <w:t>Estrutura</w:t>
            </w:r>
            <w:proofErr w:type="spellEnd"/>
            <w:r w:rsidRPr="00D44361">
              <w:rPr>
                <w:sz w:val="22"/>
                <w:szCs w:val="22"/>
              </w:rPr>
              <w:t xml:space="preserve"> </w:t>
            </w:r>
            <w:proofErr w:type="spellStart"/>
            <w:r w:rsidRPr="00D44361">
              <w:rPr>
                <w:sz w:val="22"/>
                <w:szCs w:val="22"/>
              </w:rPr>
              <w:t>analítica</w:t>
            </w:r>
            <w:proofErr w:type="spellEnd"/>
            <w:r w:rsidRPr="00D44361">
              <w:rPr>
                <w:sz w:val="22"/>
                <w:szCs w:val="22"/>
              </w:rPr>
              <w:t xml:space="preserve"> do </w:t>
            </w:r>
            <w:proofErr w:type="spellStart"/>
            <w:r w:rsidRPr="00D44361">
              <w:rPr>
                <w:sz w:val="22"/>
                <w:szCs w:val="22"/>
              </w:rPr>
              <w:t>projeto</w:t>
            </w:r>
            <w:proofErr w:type="spellEnd"/>
            <w:r w:rsidRPr="00D44361">
              <w:rPr>
                <w:sz w:val="22"/>
                <w:szCs w:val="22"/>
              </w:rPr>
              <w:t xml:space="preserve"> e </w:t>
            </w:r>
            <w:proofErr w:type="spellStart"/>
            <w:r w:rsidRPr="00D44361">
              <w:rPr>
                <w:sz w:val="22"/>
                <w:szCs w:val="22"/>
              </w:rPr>
              <w:t>detalhamento</w:t>
            </w:r>
            <w:proofErr w:type="spellEnd"/>
            <w:r w:rsidRPr="00D44361">
              <w:rPr>
                <w:sz w:val="22"/>
                <w:szCs w:val="22"/>
              </w:rPr>
              <w:t xml:space="preserve"> dos </w:t>
            </w:r>
            <w:proofErr w:type="spellStart"/>
            <w:r w:rsidRPr="00D44361">
              <w:rPr>
                <w:sz w:val="22"/>
                <w:szCs w:val="22"/>
              </w:rPr>
              <w:t>pacotes</w:t>
            </w:r>
            <w:proofErr w:type="spellEnd"/>
          </w:p>
        </w:tc>
        <w:tc>
          <w:tcPr>
            <w:tcW w:w="4417" w:type="dxa"/>
            <w:vAlign w:val="center"/>
          </w:tcPr>
          <w:p w14:paraId="72A34947" w14:textId="42AE9C46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r w:rsidRPr="00D44361">
              <w:rPr>
                <w:sz w:val="22"/>
                <w:szCs w:val="22"/>
                <w:u w:val="single"/>
              </w:rPr>
              <w:t>Scrum Master</w:t>
            </w:r>
          </w:p>
        </w:tc>
      </w:tr>
      <w:tr w:rsidR="00DC0F57" w:rsidRPr="005758CD" w14:paraId="676399D5" w14:textId="77777777" w:rsidTr="00DC0F57">
        <w:tc>
          <w:tcPr>
            <w:tcW w:w="2417" w:type="dxa"/>
            <w:vAlign w:val="center"/>
          </w:tcPr>
          <w:p w14:paraId="77EA0BC7" w14:textId="1EF6923C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proofErr w:type="spellStart"/>
            <w:r w:rsidRPr="00D44361">
              <w:rPr>
                <w:sz w:val="22"/>
                <w:szCs w:val="22"/>
              </w:rPr>
              <w:t>Matriz</w:t>
            </w:r>
            <w:proofErr w:type="spellEnd"/>
            <w:r w:rsidRPr="00D44361">
              <w:rPr>
                <w:sz w:val="22"/>
                <w:szCs w:val="22"/>
              </w:rPr>
              <w:t xml:space="preserve"> de </w:t>
            </w:r>
            <w:proofErr w:type="spellStart"/>
            <w:r w:rsidRPr="00D44361">
              <w:rPr>
                <w:sz w:val="22"/>
                <w:szCs w:val="22"/>
              </w:rPr>
              <w:t>Rastreabilidade</w:t>
            </w:r>
            <w:proofErr w:type="spellEnd"/>
            <w:r w:rsidRPr="00D44361">
              <w:rPr>
                <w:sz w:val="22"/>
                <w:szCs w:val="22"/>
              </w:rPr>
              <w:t xml:space="preserve"> dos </w:t>
            </w:r>
            <w:proofErr w:type="spellStart"/>
            <w:r w:rsidRPr="00D44361">
              <w:rPr>
                <w:sz w:val="22"/>
                <w:szCs w:val="22"/>
              </w:rPr>
              <w:t>Requisitos</w:t>
            </w:r>
            <w:proofErr w:type="spellEnd"/>
          </w:p>
        </w:tc>
        <w:tc>
          <w:tcPr>
            <w:tcW w:w="2408" w:type="dxa"/>
            <w:vAlign w:val="center"/>
          </w:tcPr>
          <w:p w14:paraId="68D2D34B" w14:textId="721CD88A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r w:rsidRPr="00D44361">
              <w:rPr>
                <w:sz w:val="22"/>
                <w:szCs w:val="22"/>
              </w:rPr>
              <w:t xml:space="preserve">Liga </w:t>
            </w:r>
            <w:proofErr w:type="spellStart"/>
            <w:r w:rsidRPr="00D44361">
              <w:rPr>
                <w:sz w:val="22"/>
                <w:szCs w:val="22"/>
              </w:rPr>
              <w:t>requisitos</w:t>
            </w:r>
            <w:proofErr w:type="spellEnd"/>
            <w:r w:rsidRPr="00D44361">
              <w:rPr>
                <w:sz w:val="22"/>
                <w:szCs w:val="22"/>
              </w:rPr>
              <w:t xml:space="preserve"> </w:t>
            </w:r>
            <w:proofErr w:type="spellStart"/>
            <w:r w:rsidRPr="00D44361">
              <w:rPr>
                <w:sz w:val="22"/>
                <w:szCs w:val="22"/>
              </w:rPr>
              <w:t>às</w:t>
            </w:r>
            <w:proofErr w:type="spellEnd"/>
            <w:r w:rsidRPr="00D44361">
              <w:rPr>
                <w:sz w:val="22"/>
                <w:szCs w:val="22"/>
              </w:rPr>
              <w:t xml:space="preserve"> </w:t>
            </w:r>
            <w:proofErr w:type="spellStart"/>
            <w:r w:rsidRPr="00D44361">
              <w:rPr>
                <w:sz w:val="22"/>
                <w:szCs w:val="22"/>
              </w:rPr>
              <w:t>entregas</w:t>
            </w:r>
            <w:proofErr w:type="spellEnd"/>
            <w:r w:rsidRPr="00D44361">
              <w:rPr>
                <w:sz w:val="22"/>
                <w:szCs w:val="22"/>
              </w:rPr>
              <w:t xml:space="preserve"> e </w:t>
            </w:r>
            <w:proofErr w:type="spellStart"/>
            <w:r w:rsidRPr="00D44361">
              <w:rPr>
                <w:sz w:val="22"/>
                <w:szCs w:val="22"/>
              </w:rPr>
              <w:t>validações</w:t>
            </w:r>
            <w:proofErr w:type="spellEnd"/>
          </w:p>
        </w:tc>
        <w:tc>
          <w:tcPr>
            <w:tcW w:w="4417" w:type="dxa"/>
            <w:vAlign w:val="center"/>
          </w:tcPr>
          <w:p w14:paraId="7B00C3C7" w14:textId="58587EFD" w:rsidR="00DC0F57" w:rsidRPr="00D44361" w:rsidRDefault="00DC0F57" w:rsidP="00DC0F57">
            <w:pPr>
              <w:pStyle w:val="Descrio"/>
              <w:rPr>
                <w:sz w:val="22"/>
                <w:szCs w:val="22"/>
                <w:lang w:val="pt-BR"/>
              </w:rPr>
            </w:pPr>
            <w:r w:rsidRPr="00D44361">
              <w:rPr>
                <w:sz w:val="22"/>
                <w:szCs w:val="22"/>
                <w:u w:val="single"/>
              </w:rPr>
              <w:t>Scrum Master</w:t>
            </w:r>
          </w:p>
        </w:tc>
      </w:tr>
    </w:tbl>
    <w:p w14:paraId="0A771CA3" w14:textId="01DD4F2A" w:rsidR="00DB403E" w:rsidRPr="00DC0F57" w:rsidRDefault="00DB403E" w:rsidP="00DC0F57">
      <w:pPr>
        <w:pStyle w:val="Descrio"/>
        <w:rPr>
          <w:sz w:val="18"/>
          <w:lang w:val="pt-BR"/>
        </w:rPr>
      </w:pPr>
    </w:p>
    <w:p w14:paraId="1692546A" w14:textId="77777777" w:rsidR="00DB403E" w:rsidRPr="00894132" w:rsidRDefault="00DB403E" w:rsidP="00DB403E"/>
    <w:p w14:paraId="06BD1228" w14:textId="77777777" w:rsidR="00DB403E" w:rsidRDefault="00DB403E" w:rsidP="00DB403E">
      <w:pPr>
        <w:pStyle w:val="Ttulo2"/>
      </w:pPr>
      <w:bookmarkStart w:id="6" w:name="_Toc319340146"/>
      <w:bookmarkStart w:id="7" w:name="_Toc327554430"/>
      <w:r w:rsidRPr="00D56105">
        <w:t xml:space="preserve">Responsabilidades </w:t>
      </w:r>
      <w:r w:rsidR="00990EA0">
        <w:t>do escopo</w:t>
      </w:r>
      <w:r>
        <w:t xml:space="preserve"> d</w:t>
      </w:r>
      <w:r w:rsidRPr="00D56105">
        <w:t>a Equipe d</w:t>
      </w:r>
      <w:r>
        <w:t>o Projeto</w:t>
      </w:r>
      <w:bookmarkEnd w:id="6"/>
      <w:bookmarkEnd w:id="7"/>
    </w:p>
    <w:p w14:paraId="07C2C62A" w14:textId="77777777" w:rsidR="00C079D6" w:rsidRPr="0033433F" w:rsidRDefault="00C079D6" w:rsidP="00DB403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5796"/>
      </w:tblGrid>
      <w:tr w:rsidR="00DC0F57" w:rsidRPr="0000794C" w14:paraId="110BC39E" w14:textId="77777777" w:rsidTr="00F2388D">
        <w:trPr>
          <w:trHeight w:val="432"/>
        </w:trPr>
        <w:tc>
          <w:tcPr>
            <w:tcW w:w="2952" w:type="dxa"/>
            <w:shd w:val="clear" w:color="auto" w:fill="DBE5F1" w:themeFill="accent1" w:themeFillTint="33"/>
            <w:vAlign w:val="center"/>
          </w:tcPr>
          <w:p w14:paraId="5638E055" w14:textId="6432C3BB" w:rsidR="00DC0F57" w:rsidRPr="0000794C" w:rsidRDefault="00DC0F57" w:rsidP="00DC0F57">
            <w:r>
              <w:rPr>
                <w:b/>
                <w:bCs/>
              </w:rPr>
              <w:t>Membro da Equipe</w:t>
            </w:r>
          </w:p>
        </w:tc>
        <w:tc>
          <w:tcPr>
            <w:tcW w:w="5796" w:type="dxa"/>
            <w:shd w:val="clear" w:color="auto" w:fill="DBE5F1" w:themeFill="accent1" w:themeFillTint="33"/>
            <w:vAlign w:val="center"/>
          </w:tcPr>
          <w:p w14:paraId="5F02FF5F" w14:textId="31116C03" w:rsidR="00DC0F57" w:rsidRPr="0000794C" w:rsidRDefault="00DC0F57" w:rsidP="00DC0F57">
            <w:r>
              <w:rPr>
                <w:b/>
                <w:bCs/>
              </w:rPr>
              <w:t>Responsabilidades</w:t>
            </w:r>
          </w:p>
        </w:tc>
      </w:tr>
      <w:tr w:rsidR="00DC0F57" w14:paraId="153B1624" w14:textId="77777777" w:rsidTr="005A16F2">
        <w:tc>
          <w:tcPr>
            <w:tcW w:w="2952" w:type="dxa"/>
            <w:vAlign w:val="center"/>
          </w:tcPr>
          <w:p w14:paraId="0B5C51A7" w14:textId="0469741A" w:rsidR="00DC0F57" w:rsidRDefault="00DC0F57" w:rsidP="00DC0F57">
            <w:pPr>
              <w:rPr>
                <w:rFonts w:cs="Arial"/>
              </w:rPr>
            </w:pPr>
            <w:r>
              <w:t>Gerente do Projeto</w:t>
            </w:r>
          </w:p>
        </w:tc>
        <w:tc>
          <w:tcPr>
            <w:tcW w:w="5796" w:type="dxa"/>
            <w:vAlign w:val="center"/>
          </w:tcPr>
          <w:p w14:paraId="6FB5318E" w14:textId="5C97C815" w:rsidR="00DC0F57" w:rsidRDefault="00DC0F57" w:rsidP="00DC0F57">
            <w:pPr>
              <w:rPr>
                <w:rFonts w:cs="Arial"/>
              </w:rPr>
            </w:pPr>
            <w:r>
              <w:t>Garantir o cumprimento do escopo e aprovar mudanças com base em impacto.</w:t>
            </w:r>
          </w:p>
        </w:tc>
      </w:tr>
      <w:tr w:rsidR="00DC0F57" w14:paraId="2CB48116" w14:textId="77777777" w:rsidTr="005A16F2">
        <w:tc>
          <w:tcPr>
            <w:tcW w:w="2952" w:type="dxa"/>
            <w:vAlign w:val="center"/>
          </w:tcPr>
          <w:p w14:paraId="16CD18CE" w14:textId="45E3C823" w:rsidR="00DC0F57" w:rsidRDefault="00DC0F57" w:rsidP="00DC0F57">
            <w:pPr>
              <w:rPr>
                <w:rFonts w:cs="Arial"/>
              </w:rPr>
            </w:pPr>
            <w:r>
              <w:t>Usuário Master (UESB)</w:t>
            </w:r>
          </w:p>
        </w:tc>
        <w:tc>
          <w:tcPr>
            <w:tcW w:w="5796" w:type="dxa"/>
            <w:vAlign w:val="center"/>
          </w:tcPr>
          <w:p w14:paraId="553D5361" w14:textId="4E81BFE1" w:rsidR="00DC0F57" w:rsidRDefault="00DC0F57" w:rsidP="00DC0F57">
            <w:pPr>
              <w:rPr>
                <w:rFonts w:cs="Arial"/>
              </w:rPr>
            </w:pPr>
            <w:r>
              <w:t>Validar as entregas funcionais, acompanhar sprints e aprovar o escopo final.</w:t>
            </w:r>
          </w:p>
        </w:tc>
      </w:tr>
      <w:tr w:rsidR="00DC0F57" w14:paraId="7449F5A8" w14:textId="77777777" w:rsidTr="005A16F2">
        <w:tc>
          <w:tcPr>
            <w:tcW w:w="2952" w:type="dxa"/>
            <w:vAlign w:val="center"/>
          </w:tcPr>
          <w:p w14:paraId="23C90275" w14:textId="62AAFA6B" w:rsidR="00DC0F57" w:rsidRDefault="00DC0F57" w:rsidP="00DC0F57">
            <w:pPr>
              <w:rPr>
                <w:rFonts w:cs="Arial"/>
              </w:rPr>
            </w:pPr>
            <w:r>
              <w:t>Analista de Requisitos</w:t>
            </w:r>
          </w:p>
        </w:tc>
        <w:tc>
          <w:tcPr>
            <w:tcW w:w="5796" w:type="dxa"/>
            <w:vAlign w:val="center"/>
          </w:tcPr>
          <w:p w14:paraId="717017B2" w14:textId="5455D959" w:rsidR="00DC0F57" w:rsidRDefault="00DC0F57" w:rsidP="00DC0F57">
            <w:pPr>
              <w:rPr>
                <w:rFonts w:cs="Arial"/>
              </w:rPr>
            </w:pPr>
            <w:r>
              <w:t>Coletar, documentar e validar os requisitos com os usuários.</w:t>
            </w:r>
          </w:p>
        </w:tc>
      </w:tr>
      <w:tr w:rsidR="00DC0F57" w14:paraId="60B75057" w14:textId="77777777" w:rsidTr="005A16F2">
        <w:tc>
          <w:tcPr>
            <w:tcW w:w="2952" w:type="dxa"/>
            <w:vAlign w:val="center"/>
          </w:tcPr>
          <w:p w14:paraId="32F55E7B" w14:textId="7C801C8C" w:rsidR="00DC0F57" w:rsidRDefault="00DC0F57" w:rsidP="00DC0F57">
            <w:pPr>
              <w:rPr>
                <w:rFonts w:cs="Arial"/>
              </w:rPr>
            </w:pPr>
            <w:r>
              <w:t>Desenvolvedores</w:t>
            </w:r>
          </w:p>
        </w:tc>
        <w:tc>
          <w:tcPr>
            <w:tcW w:w="5796" w:type="dxa"/>
            <w:vAlign w:val="center"/>
          </w:tcPr>
          <w:p w14:paraId="0A365068" w14:textId="59D4124E" w:rsidR="00DC0F57" w:rsidRDefault="00DC0F57" w:rsidP="00DC0F57">
            <w:pPr>
              <w:rPr>
                <w:rFonts w:cs="Arial"/>
              </w:rPr>
            </w:pPr>
            <w:r>
              <w:t>Implementar funcionalidades conforme requisitos aprovados e descritos na EAP.</w:t>
            </w:r>
          </w:p>
        </w:tc>
      </w:tr>
      <w:tr w:rsidR="00DC0F57" w14:paraId="2E85C906" w14:textId="77777777" w:rsidTr="005A16F2">
        <w:tc>
          <w:tcPr>
            <w:tcW w:w="2952" w:type="dxa"/>
            <w:vAlign w:val="center"/>
          </w:tcPr>
          <w:p w14:paraId="186A41EA" w14:textId="37CF2675" w:rsidR="00DC0F57" w:rsidRDefault="00DC0F57" w:rsidP="00DC0F57">
            <w:pPr>
              <w:rPr>
                <w:rFonts w:cs="Arial"/>
              </w:rPr>
            </w:pPr>
            <w:r>
              <w:t>Testadores</w:t>
            </w:r>
          </w:p>
        </w:tc>
        <w:tc>
          <w:tcPr>
            <w:tcW w:w="5796" w:type="dxa"/>
            <w:vAlign w:val="center"/>
          </w:tcPr>
          <w:p w14:paraId="3F6F5E69" w14:textId="21033477" w:rsidR="00DC0F57" w:rsidRDefault="00DC0F57" w:rsidP="00DC0F57">
            <w:pPr>
              <w:rPr>
                <w:rFonts w:cs="Arial"/>
              </w:rPr>
            </w:pPr>
            <w:r>
              <w:t>Validar se os requisitos foram atendidos com base nos critérios de aceitação.</w:t>
            </w:r>
          </w:p>
        </w:tc>
      </w:tr>
    </w:tbl>
    <w:p w14:paraId="546220BF" w14:textId="77777777" w:rsidR="00DB403E" w:rsidRDefault="00DB403E" w:rsidP="00DB403E"/>
    <w:p w14:paraId="538F1CD2" w14:textId="77777777" w:rsidR="004F5F48" w:rsidRDefault="004F5F48" w:rsidP="0045550E"/>
    <w:p w14:paraId="34519189" w14:textId="77777777" w:rsidR="00D14F70" w:rsidRDefault="00D14F70" w:rsidP="00D14F70">
      <w:pPr>
        <w:pStyle w:val="Ttulo2"/>
      </w:pPr>
      <w:bookmarkStart w:id="8" w:name="_Toc327554431"/>
      <w:r w:rsidRPr="00AA3C95">
        <w:t>Premissas</w:t>
      </w:r>
      <w:r>
        <w:t xml:space="preserve"> e Restrições</w:t>
      </w:r>
      <w:bookmarkEnd w:id="8"/>
    </w:p>
    <w:p w14:paraId="256945F3" w14:textId="77777777" w:rsidR="00D44361" w:rsidRPr="00D44361" w:rsidRDefault="00D44361" w:rsidP="00D44361"/>
    <w:p w14:paraId="06893FF6" w14:textId="71E2D751" w:rsidR="00DC0F57" w:rsidRDefault="00DC0F57" w:rsidP="00DC0F57">
      <w:r>
        <w:t>Premissas:</w:t>
      </w:r>
    </w:p>
    <w:p w14:paraId="4DA03978" w14:textId="0632C629" w:rsidR="00DC0F57" w:rsidRDefault="00DC0F57" w:rsidP="00DC0F57">
      <w:r>
        <w:t xml:space="preserve">- </w:t>
      </w:r>
      <w:r>
        <w:t>Os usuários fornecerão feedback e validação de forma periódica.</w:t>
      </w:r>
    </w:p>
    <w:p w14:paraId="16C98770" w14:textId="5392DF37" w:rsidR="00DC0F57" w:rsidRDefault="00DC0F57" w:rsidP="00DC0F57">
      <w:r>
        <w:t xml:space="preserve">- </w:t>
      </w:r>
      <w:r>
        <w:t>A equipe terá acesso aos sistemas e informações necessárias da UESB.</w:t>
      </w:r>
    </w:p>
    <w:p w14:paraId="4C5D9B2B" w14:textId="77777777" w:rsidR="00DC0F57" w:rsidRDefault="00DC0F57" w:rsidP="00DC0F57"/>
    <w:p w14:paraId="05D41FA9" w14:textId="12AE7432" w:rsidR="00DC0F57" w:rsidRDefault="00DC0F57" w:rsidP="00DC0F57">
      <w:r>
        <w:t>Restrições:</w:t>
      </w:r>
    </w:p>
    <w:p w14:paraId="6E122D82" w14:textId="0795EA00" w:rsidR="00DC0F57" w:rsidRDefault="00DC0F57" w:rsidP="00DC0F57">
      <w:r>
        <w:t xml:space="preserve">- </w:t>
      </w:r>
      <w:r>
        <w:t xml:space="preserve">O projeto deverá ser concluído em até </w:t>
      </w:r>
      <w:r>
        <w:t>4</w:t>
      </w:r>
      <w:r>
        <w:t xml:space="preserve"> meses.</w:t>
      </w:r>
    </w:p>
    <w:p w14:paraId="64CB1377" w14:textId="0C2EDF31" w:rsidR="00D14F70" w:rsidRDefault="00DC0F57" w:rsidP="00DC0F57">
      <w:r>
        <w:t xml:space="preserve">- </w:t>
      </w:r>
      <w:r>
        <w:t>A tecnologia adotada deverá ser compatível com as estruturas de TI da UESB.</w:t>
      </w:r>
    </w:p>
    <w:p w14:paraId="5DB69EC2" w14:textId="77777777" w:rsidR="008743BE" w:rsidRDefault="008743BE" w:rsidP="00D14F70"/>
    <w:p w14:paraId="41F57336" w14:textId="77777777" w:rsidR="0057060E" w:rsidRPr="00AA21AD" w:rsidRDefault="0057060E" w:rsidP="0057060E">
      <w:pPr>
        <w:pStyle w:val="Ttulo2"/>
      </w:pPr>
      <w:bookmarkStart w:id="9" w:name="_Toc322452413"/>
      <w:bookmarkStart w:id="10" w:name="_Toc327554432"/>
      <w:r w:rsidRPr="00AA21AD">
        <w:t>Ferramentas</w:t>
      </w:r>
      <w:bookmarkEnd w:id="9"/>
      <w:bookmarkEnd w:id="10"/>
      <w:r w:rsidR="00A36F8F">
        <w:t xml:space="preserve"> de Escopo</w:t>
      </w:r>
    </w:p>
    <w:p w14:paraId="57669179" w14:textId="52AD3CD7" w:rsidR="00A36F8F" w:rsidRPr="00593B39" w:rsidRDefault="00A36F8F" w:rsidP="00A36F8F">
      <w:pPr>
        <w:pStyle w:val="Comments"/>
      </w:pP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2"/>
        <w:gridCol w:w="2930"/>
        <w:gridCol w:w="2117"/>
        <w:gridCol w:w="1971"/>
      </w:tblGrid>
      <w:tr w:rsidR="00D44361" w:rsidRPr="00871510" w14:paraId="4A149D39" w14:textId="77777777" w:rsidTr="006E0DEA">
        <w:trPr>
          <w:trHeight w:val="170"/>
        </w:trPr>
        <w:tc>
          <w:tcPr>
            <w:tcW w:w="1702" w:type="dxa"/>
            <w:shd w:val="clear" w:color="auto" w:fill="DBE5F1"/>
            <w:vAlign w:val="center"/>
          </w:tcPr>
          <w:p w14:paraId="14E7A833" w14:textId="4E5AD2F5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b/>
                <w:bCs/>
                <w:sz w:val="22"/>
                <w:szCs w:val="22"/>
              </w:rPr>
              <w:lastRenderedPageBreak/>
              <w:t>Ferramenta</w:t>
            </w:r>
          </w:p>
        </w:tc>
        <w:tc>
          <w:tcPr>
            <w:tcW w:w="2930" w:type="dxa"/>
            <w:shd w:val="clear" w:color="auto" w:fill="DBE5F1"/>
            <w:vAlign w:val="center"/>
          </w:tcPr>
          <w:p w14:paraId="162C7B34" w14:textId="18715BF0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b/>
                <w:bCs/>
                <w:sz w:val="22"/>
                <w:szCs w:val="22"/>
              </w:rPr>
              <w:t>Descrição da Aplicação</w:t>
            </w:r>
          </w:p>
        </w:tc>
        <w:tc>
          <w:tcPr>
            <w:tcW w:w="2117" w:type="dxa"/>
            <w:shd w:val="clear" w:color="auto" w:fill="DBE5F1"/>
            <w:vAlign w:val="center"/>
          </w:tcPr>
          <w:p w14:paraId="437F4917" w14:textId="7A484B8C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b/>
                <w:bCs/>
                <w:sz w:val="22"/>
                <w:szCs w:val="22"/>
              </w:rPr>
              <w:t>Quando Aplicar</w:t>
            </w:r>
          </w:p>
        </w:tc>
        <w:tc>
          <w:tcPr>
            <w:tcW w:w="1971" w:type="dxa"/>
            <w:shd w:val="clear" w:color="auto" w:fill="DBE5F1"/>
            <w:vAlign w:val="center"/>
          </w:tcPr>
          <w:p w14:paraId="0523D0F9" w14:textId="5A18BA8E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b/>
                <w:bCs/>
                <w:sz w:val="22"/>
                <w:szCs w:val="22"/>
              </w:rPr>
              <w:t>Responsável</w:t>
            </w:r>
          </w:p>
        </w:tc>
      </w:tr>
      <w:tr w:rsidR="00D44361" w:rsidRPr="00871510" w14:paraId="5C06D5AA" w14:textId="77777777" w:rsidTr="006E0DEA">
        <w:tc>
          <w:tcPr>
            <w:tcW w:w="1702" w:type="dxa"/>
            <w:shd w:val="clear" w:color="auto" w:fill="auto"/>
            <w:vAlign w:val="center"/>
          </w:tcPr>
          <w:p w14:paraId="13E07976" w14:textId="50389F53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Grupos de Discussão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25A070F8" w14:textId="1F07B557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Coleta e validação dos requisitos junto aos usuários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171AB06A" w14:textId="5E92F863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Início e ao longo do projeto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75EE8F92" w14:textId="5A2701B7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Analista de Requisitos</w:t>
            </w:r>
          </w:p>
        </w:tc>
      </w:tr>
      <w:tr w:rsidR="00D44361" w:rsidRPr="00871510" w14:paraId="0088A05E" w14:textId="77777777" w:rsidTr="006E0DEA">
        <w:tc>
          <w:tcPr>
            <w:tcW w:w="1702" w:type="dxa"/>
            <w:shd w:val="clear" w:color="auto" w:fill="auto"/>
            <w:vAlign w:val="center"/>
          </w:tcPr>
          <w:p w14:paraId="0D3FBDE4" w14:textId="475008E4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Protótipo (</w:t>
            </w:r>
            <w:proofErr w:type="spellStart"/>
            <w:r w:rsidRPr="00D44361">
              <w:rPr>
                <w:sz w:val="22"/>
                <w:szCs w:val="22"/>
              </w:rPr>
              <w:t>Figma</w:t>
            </w:r>
            <w:proofErr w:type="spellEnd"/>
            <w:r w:rsidRPr="00D44361">
              <w:rPr>
                <w:sz w:val="22"/>
                <w:szCs w:val="22"/>
              </w:rPr>
              <w:t>)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61649337" w14:textId="01CAAB36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Simular e validar interfaces com usuários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6A709871" w14:textId="2433B700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Fase de Prototipação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7C9523BA" w14:textId="6B2C6BC3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Desenvolvedores</w:t>
            </w:r>
          </w:p>
        </w:tc>
      </w:tr>
      <w:tr w:rsidR="00D44361" w:rsidRPr="00871510" w14:paraId="4417BBEB" w14:textId="77777777" w:rsidTr="006E0DEA">
        <w:tc>
          <w:tcPr>
            <w:tcW w:w="1702" w:type="dxa"/>
            <w:shd w:val="clear" w:color="auto" w:fill="auto"/>
            <w:vAlign w:val="center"/>
          </w:tcPr>
          <w:p w14:paraId="147CEB20" w14:textId="672A22D4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EAP (draw.io)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754EE37" w14:textId="4991ED17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Estrutura visual das entregas do projeto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30436CD1" w14:textId="7E4167F7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Durante o planejamento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25B24BEE" w14:textId="2E3E5C0D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Gerente de Projeto</w:t>
            </w:r>
          </w:p>
        </w:tc>
      </w:tr>
      <w:tr w:rsidR="00D44361" w:rsidRPr="00871510" w14:paraId="091F68E8" w14:textId="77777777" w:rsidTr="006E0DEA">
        <w:tc>
          <w:tcPr>
            <w:tcW w:w="1702" w:type="dxa"/>
            <w:shd w:val="clear" w:color="auto" w:fill="auto"/>
            <w:vAlign w:val="center"/>
          </w:tcPr>
          <w:p w14:paraId="5D910F62" w14:textId="222EFA86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proofErr w:type="spellStart"/>
            <w:r w:rsidRPr="00D44361">
              <w:rPr>
                <w:sz w:val="22"/>
                <w:szCs w:val="22"/>
              </w:rPr>
              <w:t>Trello</w:t>
            </w:r>
            <w:proofErr w:type="spellEnd"/>
          </w:p>
        </w:tc>
        <w:tc>
          <w:tcPr>
            <w:tcW w:w="2930" w:type="dxa"/>
            <w:shd w:val="clear" w:color="auto" w:fill="auto"/>
            <w:vAlign w:val="center"/>
          </w:tcPr>
          <w:p w14:paraId="2107FF11" w14:textId="1EC3BCF4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Acompanhamento de progresso das tarefas e pacotes</w:t>
            </w:r>
          </w:p>
        </w:tc>
        <w:tc>
          <w:tcPr>
            <w:tcW w:w="2117" w:type="dxa"/>
            <w:shd w:val="clear" w:color="auto" w:fill="auto"/>
            <w:vAlign w:val="center"/>
          </w:tcPr>
          <w:p w14:paraId="4AD0E832" w14:textId="56349510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Desenvolvimento e testes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4B68A8C5" w14:textId="3A475809" w:rsidR="00D44361" w:rsidRPr="00D44361" w:rsidRDefault="00D44361" w:rsidP="00D44361">
            <w:pPr>
              <w:pStyle w:val="Comments"/>
              <w:rPr>
                <w:sz w:val="22"/>
                <w:szCs w:val="22"/>
              </w:rPr>
            </w:pPr>
            <w:r w:rsidRPr="00D44361">
              <w:rPr>
                <w:sz w:val="22"/>
                <w:szCs w:val="22"/>
              </w:rPr>
              <w:t>Equipe Técnica</w:t>
            </w:r>
          </w:p>
        </w:tc>
      </w:tr>
      <w:bookmarkEnd w:id="5"/>
    </w:tbl>
    <w:p w14:paraId="376F609E" w14:textId="77777777" w:rsidR="00105FFE" w:rsidRPr="00894132" w:rsidRDefault="00105FFE" w:rsidP="00105FFE">
      <w:pPr>
        <w:rPr>
          <w:bCs/>
        </w:rPr>
      </w:pPr>
    </w:p>
    <w:p w14:paraId="421B0567" w14:textId="3683B2D4" w:rsidR="00105FFE" w:rsidRDefault="00BA04A8" w:rsidP="00105FFE">
      <w:pPr>
        <w:pStyle w:val="Ttulo1"/>
      </w:pPr>
      <w:bookmarkStart w:id="11" w:name="_Toc327554434"/>
      <w:r>
        <w:t>Definir o escopo</w:t>
      </w:r>
      <w:bookmarkEnd w:id="11"/>
    </w:p>
    <w:p w14:paraId="3E0782DB" w14:textId="77777777" w:rsidR="00D44361" w:rsidRPr="00D44361" w:rsidRDefault="00D44361" w:rsidP="00D44361"/>
    <w:p w14:paraId="21AB0DD2" w14:textId="0244BA41" w:rsidR="00E077FA" w:rsidRDefault="00D44361" w:rsidP="00105FFE">
      <w:r w:rsidRPr="00D44361">
        <w:t>O escopo será definido com base na EAP e nos documentos de requisitos, incluindo as seguintes entregas principais: sistema web responsivo com módulos de autenticação, reserva, manutenção, histórico, relatórios, notificações, além da documentação técnica e treinamentos.</w:t>
      </w:r>
    </w:p>
    <w:p w14:paraId="3A3DFD1E" w14:textId="77777777" w:rsidR="00105FFE" w:rsidRPr="00894132" w:rsidRDefault="00105FFE" w:rsidP="00105FFE"/>
    <w:p w14:paraId="77243AD7" w14:textId="77777777" w:rsidR="00105FFE" w:rsidRDefault="00BA04A8" w:rsidP="00105FFE">
      <w:pPr>
        <w:pStyle w:val="Ttulo1"/>
      </w:pPr>
      <w:bookmarkStart w:id="12" w:name="_Toc327554435"/>
      <w:r w:rsidRPr="00611B51">
        <w:t>Criar a EAP</w:t>
      </w:r>
      <w:bookmarkEnd w:id="12"/>
    </w:p>
    <w:p w14:paraId="7C454AA2" w14:textId="77777777" w:rsidR="00D44361" w:rsidRPr="00D44361" w:rsidRDefault="00D44361" w:rsidP="00D44361"/>
    <w:p w14:paraId="4189A57A" w14:textId="0E09C6E6" w:rsidR="008843C9" w:rsidRDefault="00D44361" w:rsidP="003D377B">
      <w:r w:rsidRPr="00D44361">
        <w:t>A EAP foi criada usando abordagem hierárquica top-</w:t>
      </w:r>
      <w:proofErr w:type="spellStart"/>
      <w:r w:rsidRPr="00D44361">
        <w:t>down</w:t>
      </w:r>
      <w:proofErr w:type="spellEnd"/>
      <w:r w:rsidRPr="00D44361">
        <w:t>, partindo das fases do projeto e detalhando-as até os pacotes de trabalho. Ferramenta usada:</w:t>
      </w:r>
      <w:r>
        <w:t xml:space="preserve"> Draw.io + Excel</w:t>
      </w:r>
      <w:r w:rsidRPr="00D44361">
        <w:t>.</w:t>
      </w:r>
    </w:p>
    <w:p w14:paraId="589E1961" w14:textId="77777777" w:rsidR="00105FFE" w:rsidRDefault="00105FFE" w:rsidP="003D377B"/>
    <w:p w14:paraId="444072D5" w14:textId="77777777" w:rsidR="00437B8F" w:rsidRDefault="00562EF7" w:rsidP="00437B8F">
      <w:pPr>
        <w:pStyle w:val="Ttulo1"/>
      </w:pPr>
      <w:bookmarkStart w:id="13" w:name="_Toc327554436"/>
      <w:r>
        <w:t xml:space="preserve">Validar </w:t>
      </w:r>
      <w:r w:rsidR="00437B8F">
        <w:t>o escopo</w:t>
      </w:r>
      <w:bookmarkEnd w:id="13"/>
    </w:p>
    <w:p w14:paraId="6E3B8647" w14:textId="77777777" w:rsidR="00D44361" w:rsidRPr="00D44361" w:rsidRDefault="00D44361" w:rsidP="00D44361"/>
    <w:p w14:paraId="7959F9A4" w14:textId="77777777" w:rsidR="00D44361" w:rsidRPr="00D44361" w:rsidRDefault="00D44361" w:rsidP="00D44361">
      <w:r w:rsidRPr="00D44361">
        <w:t>As entregas serão validadas em reuniões quinzenais com o Usuário Master, sendo registradas em atas e formulários de aceite (entregas parciais e finais).</w:t>
      </w:r>
    </w:p>
    <w:p w14:paraId="0ADD45E0" w14:textId="77777777" w:rsidR="00437B8F" w:rsidRDefault="00437B8F" w:rsidP="00437B8F"/>
    <w:p w14:paraId="65CE5F11" w14:textId="77777777" w:rsidR="00437B8F" w:rsidRDefault="00437B8F" w:rsidP="00437B8F">
      <w:pPr>
        <w:pStyle w:val="Ttulo1"/>
      </w:pPr>
      <w:bookmarkStart w:id="14" w:name="_Toc327554437"/>
      <w:r>
        <w:t>Controlar o escopo</w:t>
      </w:r>
      <w:bookmarkEnd w:id="14"/>
    </w:p>
    <w:p w14:paraId="6D4699B9" w14:textId="77777777" w:rsidR="00D44361" w:rsidRPr="00D44361" w:rsidRDefault="00D44361" w:rsidP="00D44361"/>
    <w:p w14:paraId="1225F5B6" w14:textId="77777777" w:rsidR="00D44361" w:rsidRPr="00D44361" w:rsidRDefault="00D44361" w:rsidP="00D44361">
      <w:r w:rsidRPr="00D44361">
        <w:t>Toda alteração no escopo será registrada em planilha de controle e analisada em reuniões de equipe. Mudanças relevantes exigirão reavaliação do cronograma e aprovação formal.</w:t>
      </w:r>
    </w:p>
    <w:p w14:paraId="65B2C796" w14:textId="77777777" w:rsidR="00437B8F" w:rsidRDefault="00437B8F" w:rsidP="00437B8F"/>
    <w:p w14:paraId="169FC1CD" w14:textId="77777777" w:rsidR="008843C9" w:rsidRDefault="008843C9" w:rsidP="003D377B"/>
    <w:p w14:paraId="09DA9611" w14:textId="77777777" w:rsidR="008843C9" w:rsidRDefault="008843C9" w:rsidP="003D377B"/>
    <w:p w14:paraId="21BBAD52" w14:textId="77777777" w:rsidR="008843C9" w:rsidRDefault="008843C9" w:rsidP="009263D4"/>
    <w:p w14:paraId="37F4DD89" w14:textId="77777777" w:rsidR="008843C9" w:rsidRDefault="008843C9" w:rsidP="003D377B"/>
    <w:p w14:paraId="47E393D5" w14:textId="77777777" w:rsidR="008843C9" w:rsidRDefault="008843C9" w:rsidP="003D377B"/>
    <w:p w14:paraId="00AB1BAA" w14:textId="77777777" w:rsidR="008843C9" w:rsidRDefault="008843C9" w:rsidP="003D377B"/>
    <w:p w14:paraId="3F50EE99" w14:textId="77777777" w:rsidR="008843C9" w:rsidRDefault="008843C9" w:rsidP="003D377B"/>
    <w:p w14:paraId="1EDE3302" w14:textId="77777777" w:rsidR="008843C9" w:rsidRDefault="008843C9" w:rsidP="003D377B"/>
    <w:p w14:paraId="4D57A759" w14:textId="77777777"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14:paraId="5E2A8BCC" w14:textId="77777777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14:paraId="36BBD015" w14:textId="77777777"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14:paraId="47037EA9" w14:textId="77777777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14:paraId="2141E69B" w14:textId="77777777"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14:paraId="78388572" w14:textId="77777777"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2B646F03" w14:textId="77777777" w:rsidR="008843C9" w:rsidRPr="00C52528" w:rsidRDefault="008843C9" w:rsidP="004E1C7A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14:paraId="556FFA1D" w14:textId="77777777" w:rsidTr="00842903">
        <w:trPr>
          <w:trHeight w:val="340"/>
        </w:trPr>
        <w:tc>
          <w:tcPr>
            <w:tcW w:w="2438" w:type="dxa"/>
            <w:vAlign w:val="center"/>
          </w:tcPr>
          <w:p w14:paraId="6C1EF88D" w14:textId="77777777" w:rsidR="008843C9" w:rsidRPr="00CE3355" w:rsidRDefault="008843C9" w:rsidP="004E1C7A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14:paraId="7B322D49" w14:textId="77777777" w:rsidR="008843C9" w:rsidRPr="00C52528" w:rsidRDefault="008843C9" w:rsidP="004E1C7A"/>
        </w:tc>
        <w:tc>
          <w:tcPr>
            <w:tcW w:w="1559" w:type="dxa"/>
            <w:vAlign w:val="center"/>
          </w:tcPr>
          <w:p w14:paraId="4F00314B" w14:textId="77777777" w:rsidR="008843C9" w:rsidRPr="00C52528" w:rsidRDefault="008843C9" w:rsidP="004E1C7A"/>
        </w:tc>
      </w:tr>
      <w:tr w:rsidR="008843C9" w:rsidRPr="00C52528" w14:paraId="1FE9B525" w14:textId="77777777" w:rsidTr="00842903">
        <w:trPr>
          <w:trHeight w:val="340"/>
        </w:trPr>
        <w:tc>
          <w:tcPr>
            <w:tcW w:w="2438" w:type="dxa"/>
            <w:vAlign w:val="center"/>
          </w:tcPr>
          <w:p w14:paraId="43DB0BA4" w14:textId="77777777" w:rsidR="008843C9" w:rsidRPr="00CE3355" w:rsidRDefault="008843C9" w:rsidP="004E1C7A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14:paraId="455A7C01" w14:textId="77777777" w:rsidR="008843C9" w:rsidRPr="00C52528" w:rsidRDefault="008843C9" w:rsidP="004E1C7A"/>
        </w:tc>
        <w:tc>
          <w:tcPr>
            <w:tcW w:w="1559" w:type="dxa"/>
            <w:vAlign w:val="center"/>
          </w:tcPr>
          <w:p w14:paraId="3B53FBA5" w14:textId="77777777" w:rsidR="008843C9" w:rsidRPr="00C52528" w:rsidRDefault="008843C9" w:rsidP="004E1C7A"/>
        </w:tc>
      </w:tr>
    </w:tbl>
    <w:p w14:paraId="63D71BDD" w14:textId="77777777" w:rsidR="008843C9" w:rsidRDefault="008843C9" w:rsidP="008843C9"/>
    <w:p w14:paraId="4E54DBCE" w14:textId="77777777" w:rsidR="008843C9" w:rsidRDefault="008843C9" w:rsidP="003D377B"/>
    <w:sectPr w:rsidR="008843C9" w:rsidSect="009263D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3110F" w14:textId="77777777" w:rsidR="002E58A1" w:rsidRDefault="002E58A1" w:rsidP="005E1593">
      <w:r>
        <w:separator/>
      </w:r>
    </w:p>
  </w:endnote>
  <w:endnote w:type="continuationSeparator" w:id="0">
    <w:p w14:paraId="46A01527" w14:textId="77777777" w:rsidR="002E58A1" w:rsidRDefault="002E58A1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4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952"/>
      <w:gridCol w:w="5302"/>
    </w:tblGrid>
    <w:tr w:rsidR="00DB4077" w:rsidRPr="006419CA" w14:paraId="608E7184" w14:textId="77777777" w:rsidTr="00660EA3">
      <w:trPr>
        <w:jc w:val="center"/>
      </w:trPr>
      <w:tc>
        <w:tcPr>
          <w:tcW w:w="3952" w:type="dxa"/>
          <w:vAlign w:val="center"/>
        </w:tcPr>
        <w:p w14:paraId="42835540" w14:textId="5A3D00C1" w:rsidR="00DB4077" w:rsidRPr="006419CA" w:rsidRDefault="00DB4077" w:rsidP="004E1C7A">
          <w:pPr>
            <w:pStyle w:val="Rodap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B26913">
            <w:rPr>
              <w:noProof/>
              <w:color w:val="244061" w:themeColor="accent1" w:themeShade="80"/>
            </w:rPr>
            <w:t>Plano de gerenciamento do escopo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14:paraId="436A5011" w14:textId="77777777" w:rsidR="00DB4077" w:rsidRPr="006419CA" w:rsidRDefault="00DB4077" w:rsidP="00660EA3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DC3EEB">
            <w:rPr>
              <w:noProof/>
              <w:color w:val="244061" w:themeColor="accent1" w:themeShade="80"/>
            </w:rPr>
            <w:t>1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DC3EEB">
            <w:rPr>
              <w:noProof/>
              <w:color w:val="244061" w:themeColor="accent1" w:themeShade="80"/>
            </w:rPr>
            <w:t>4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</w:tbl>
  <w:p w14:paraId="5AEBC9D3" w14:textId="77777777" w:rsidR="00DB4077" w:rsidRPr="006419CA" w:rsidRDefault="00DB4077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D7030" w14:textId="77777777" w:rsidR="002E58A1" w:rsidRDefault="002E58A1" w:rsidP="005E1593">
      <w:r>
        <w:separator/>
      </w:r>
    </w:p>
  </w:footnote>
  <w:footnote w:type="continuationSeparator" w:id="0">
    <w:p w14:paraId="153112AD" w14:textId="77777777" w:rsidR="002E58A1" w:rsidRDefault="002E58A1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660EA3" w:rsidRPr="00AD691F" w14:paraId="216231D8" w14:textId="77777777" w:rsidTr="00DC3EEB">
      <w:trPr>
        <w:trHeight w:val="567"/>
        <w:jc w:val="center"/>
      </w:trPr>
      <w:tc>
        <w:tcPr>
          <w:tcW w:w="6492" w:type="dxa"/>
          <w:vAlign w:val="center"/>
        </w:tcPr>
        <w:p w14:paraId="469B4FBD" w14:textId="70F0FDCF" w:rsidR="00660EA3" w:rsidRPr="00D40960" w:rsidRDefault="00660EA3" w:rsidP="005E1593">
          <w:pPr>
            <w:pStyle w:val="Cabealho"/>
            <w:rPr>
              <w:sz w:val="22"/>
            </w:rPr>
          </w:pPr>
          <w:r w:rsidRPr="00D40960">
            <w:fldChar w:fldCharType="begin"/>
          </w:r>
          <w:r w:rsidRPr="00D40960">
            <w:rPr>
              <w:sz w:val="22"/>
            </w:rPr>
            <w:instrText xml:space="preserve"> TITLE   \* MERGEFORMAT </w:instrText>
          </w:r>
          <w:r w:rsidRPr="00D40960">
            <w:fldChar w:fldCharType="separate"/>
          </w:r>
          <w:r w:rsidR="00B26913">
            <w:rPr>
              <w:sz w:val="22"/>
            </w:rPr>
            <w:t>Plano de gerenciamento do escopo</w:t>
          </w:r>
          <w:r w:rsidRPr="00D40960">
            <w:fldChar w:fldCharType="end"/>
          </w:r>
        </w:p>
      </w:tc>
      <w:tc>
        <w:tcPr>
          <w:tcW w:w="1956" w:type="dxa"/>
          <w:vMerge w:val="restart"/>
          <w:vAlign w:val="bottom"/>
        </w:tcPr>
        <w:p w14:paraId="4F4EE98A" w14:textId="77777777" w:rsidR="00660EA3" w:rsidRPr="00AD691F" w:rsidRDefault="00DC3EEB" w:rsidP="00DC3EEB">
          <w:pPr>
            <w:pStyle w:val="Comments"/>
            <w:jc w:val="center"/>
          </w:pPr>
          <w:hyperlink r:id="rId1" w:history="1">
            <w:r>
              <w:object w:dxaOrig="2650" w:dyaOrig="1240" w14:anchorId="6A6328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40.2pt">
                  <v:imagedata r:id="rId2" o:title=""/>
                </v:shape>
                <o:OLEObject Type="Embed" ProgID="PBrush" ShapeID="_x0000_i1025" DrawAspect="Content" ObjectID="_1806954862" r:id="rId3"/>
              </w:object>
            </w:r>
          </w:hyperlink>
        </w:p>
      </w:tc>
    </w:tr>
    <w:tr w:rsidR="00660EA3" w:rsidRPr="00A10908" w14:paraId="43D601A5" w14:textId="77777777" w:rsidTr="00660EA3">
      <w:trPr>
        <w:trHeight w:val="567"/>
        <w:jc w:val="center"/>
      </w:trPr>
      <w:tc>
        <w:tcPr>
          <w:tcW w:w="6492" w:type="dxa"/>
          <w:vAlign w:val="center"/>
        </w:tcPr>
        <w:p w14:paraId="4F1EF5B9" w14:textId="70EFD2ED" w:rsidR="00D44361" w:rsidRPr="00D44361" w:rsidRDefault="00D44361" w:rsidP="004E1C7A">
          <w:pPr>
            <w:pStyle w:val="Cabealho"/>
          </w:pPr>
          <w:r w:rsidRPr="00D44361">
            <w:t>Sistema de Gerenciamento de Espaços da UESB</w:t>
          </w:r>
        </w:p>
      </w:tc>
      <w:tc>
        <w:tcPr>
          <w:tcW w:w="1956" w:type="dxa"/>
          <w:vMerge/>
          <w:vAlign w:val="center"/>
        </w:tcPr>
        <w:p w14:paraId="71C59445" w14:textId="77777777" w:rsidR="00660EA3" w:rsidRPr="00A10908" w:rsidRDefault="00660EA3" w:rsidP="004E1C7A">
          <w:pPr>
            <w:pStyle w:val="Cabealho"/>
            <w:rPr>
              <w:b/>
            </w:rPr>
          </w:pPr>
        </w:p>
      </w:tc>
    </w:tr>
  </w:tbl>
  <w:p w14:paraId="0409E40C" w14:textId="77777777" w:rsidR="00DB4077" w:rsidRDefault="00DB40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2CE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9BF5D61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670215118">
    <w:abstractNumId w:val="0"/>
  </w:num>
  <w:num w:numId="2" w16cid:durableId="11344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1C"/>
    <w:rsid w:val="00023C66"/>
    <w:rsid w:val="00074615"/>
    <w:rsid w:val="000A30C1"/>
    <w:rsid w:val="000E2853"/>
    <w:rsid w:val="000E7D97"/>
    <w:rsid w:val="00100872"/>
    <w:rsid w:val="00105FFE"/>
    <w:rsid w:val="00140430"/>
    <w:rsid w:val="00143A0B"/>
    <w:rsid w:val="00182619"/>
    <w:rsid w:val="001872DD"/>
    <w:rsid w:val="001C225E"/>
    <w:rsid w:val="001C22B6"/>
    <w:rsid w:val="001D497F"/>
    <w:rsid w:val="001F3D30"/>
    <w:rsid w:val="001F7427"/>
    <w:rsid w:val="00212D1C"/>
    <w:rsid w:val="002139A9"/>
    <w:rsid w:val="0021417D"/>
    <w:rsid w:val="00241126"/>
    <w:rsid w:val="00274187"/>
    <w:rsid w:val="0029354A"/>
    <w:rsid w:val="002E58A1"/>
    <w:rsid w:val="003023E6"/>
    <w:rsid w:val="00311FF2"/>
    <w:rsid w:val="00331443"/>
    <w:rsid w:val="00341B09"/>
    <w:rsid w:val="0034544C"/>
    <w:rsid w:val="00354E2D"/>
    <w:rsid w:val="003A5A6C"/>
    <w:rsid w:val="003D377B"/>
    <w:rsid w:val="004021ED"/>
    <w:rsid w:val="0042609D"/>
    <w:rsid w:val="00435755"/>
    <w:rsid w:val="00437B8F"/>
    <w:rsid w:val="0045550E"/>
    <w:rsid w:val="00463035"/>
    <w:rsid w:val="00474D4B"/>
    <w:rsid w:val="004A3CE9"/>
    <w:rsid w:val="004B2855"/>
    <w:rsid w:val="004B60F1"/>
    <w:rsid w:val="004B65C5"/>
    <w:rsid w:val="004B6612"/>
    <w:rsid w:val="004C473B"/>
    <w:rsid w:val="004E1C7A"/>
    <w:rsid w:val="004F1047"/>
    <w:rsid w:val="004F5F48"/>
    <w:rsid w:val="00502E1C"/>
    <w:rsid w:val="005165BF"/>
    <w:rsid w:val="00531136"/>
    <w:rsid w:val="00547E48"/>
    <w:rsid w:val="005546E1"/>
    <w:rsid w:val="0055540E"/>
    <w:rsid w:val="00562EF7"/>
    <w:rsid w:val="0057060E"/>
    <w:rsid w:val="005758CD"/>
    <w:rsid w:val="005A7CCD"/>
    <w:rsid w:val="005B012D"/>
    <w:rsid w:val="005D52A9"/>
    <w:rsid w:val="005E1593"/>
    <w:rsid w:val="005F487B"/>
    <w:rsid w:val="00603ACD"/>
    <w:rsid w:val="00611B51"/>
    <w:rsid w:val="006419CA"/>
    <w:rsid w:val="00660EA3"/>
    <w:rsid w:val="00661ACD"/>
    <w:rsid w:val="00663704"/>
    <w:rsid w:val="00663D6F"/>
    <w:rsid w:val="00672E9D"/>
    <w:rsid w:val="00683C1A"/>
    <w:rsid w:val="00696FF8"/>
    <w:rsid w:val="006A233C"/>
    <w:rsid w:val="006E2260"/>
    <w:rsid w:val="006E7B67"/>
    <w:rsid w:val="00701D0E"/>
    <w:rsid w:val="00720E96"/>
    <w:rsid w:val="00732377"/>
    <w:rsid w:val="00732E73"/>
    <w:rsid w:val="00743E89"/>
    <w:rsid w:val="00767313"/>
    <w:rsid w:val="00795700"/>
    <w:rsid w:val="007A054B"/>
    <w:rsid w:val="007A677E"/>
    <w:rsid w:val="007C308C"/>
    <w:rsid w:val="007C3F56"/>
    <w:rsid w:val="007C70EF"/>
    <w:rsid w:val="007F699A"/>
    <w:rsid w:val="00824B73"/>
    <w:rsid w:val="00842903"/>
    <w:rsid w:val="00871E89"/>
    <w:rsid w:val="008743BE"/>
    <w:rsid w:val="008843C9"/>
    <w:rsid w:val="0089544A"/>
    <w:rsid w:val="008B7ABE"/>
    <w:rsid w:val="008C3D31"/>
    <w:rsid w:val="008D511B"/>
    <w:rsid w:val="009263D4"/>
    <w:rsid w:val="00953B74"/>
    <w:rsid w:val="00960D5C"/>
    <w:rsid w:val="00980543"/>
    <w:rsid w:val="00983BDA"/>
    <w:rsid w:val="00990EA0"/>
    <w:rsid w:val="009963A1"/>
    <w:rsid w:val="009B2712"/>
    <w:rsid w:val="00A36F8F"/>
    <w:rsid w:val="00A6523D"/>
    <w:rsid w:val="00A7507E"/>
    <w:rsid w:val="00AE1992"/>
    <w:rsid w:val="00AE258F"/>
    <w:rsid w:val="00AF1054"/>
    <w:rsid w:val="00AF15FC"/>
    <w:rsid w:val="00AF7844"/>
    <w:rsid w:val="00B26913"/>
    <w:rsid w:val="00B53AA7"/>
    <w:rsid w:val="00B83078"/>
    <w:rsid w:val="00BA04A8"/>
    <w:rsid w:val="00BF4173"/>
    <w:rsid w:val="00C079D6"/>
    <w:rsid w:val="00C52528"/>
    <w:rsid w:val="00C712B6"/>
    <w:rsid w:val="00C76277"/>
    <w:rsid w:val="00CA71BC"/>
    <w:rsid w:val="00CC1596"/>
    <w:rsid w:val="00CE081F"/>
    <w:rsid w:val="00CE2B3B"/>
    <w:rsid w:val="00D0210C"/>
    <w:rsid w:val="00D14F70"/>
    <w:rsid w:val="00D150F6"/>
    <w:rsid w:val="00D23C14"/>
    <w:rsid w:val="00D37957"/>
    <w:rsid w:val="00D401EE"/>
    <w:rsid w:val="00D40960"/>
    <w:rsid w:val="00D44361"/>
    <w:rsid w:val="00D50476"/>
    <w:rsid w:val="00DB403E"/>
    <w:rsid w:val="00DB4077"/>
    <w:rsid w:val="00DC0F57"/>
    <w:rsid w:val="00DC2F8C"/>
    <w:rsid w:val="00DC3EEB"/>
    <w:rsid w:val="00DD0AC8"/>
    <w:rsid w:val="00DE24E1"/>
    <w:rsid w:val="00E077FA"/>
    <w:rsid w:val="00E271E2"/>
    <w:rsid w:val="00E34C15"/>
    <w:rsid w:val="00E94268"/>
    <w:rsid w:val="00EA3567"/>
    <w:rsid w:val="00EE5D91"/>
    <w:rsid w:val="00EF4970"/>
    <w:rsid w:val="00F078B7"/>
    <w:rsid w:val="00F210E2"/>
    <w:rsid w:val="00F2388D"/>
    <w:rsid w:val="00F92C2A"/>
    <w:rsid w:val="00F9712F"/>
    <w:rsid w:val="00FA6708"/>
    <w:rsid w:val="00FB3506"/>
    <w:rsid w:val="00FB5A09"/>
    <w:rsid w:val="00FC2077"/>
    <w:rsid w:val="00FF3FE7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A7BBA"/>
  <w15:docId w15:val="{CE74AF29-4DCB-451A-B346-4E1CF555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960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98054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546E1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63D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63D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63D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63D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63D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63D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805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5546E1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Sumrio1">
    <w:name w:val="toc 1"/>
    <w:basedOn w:val="Normal"/>
    <w:next w:val="Normal"/>
    <w:autoRedefine/>
    <w:uiPriority w:val="39"/>
    <w:rsid w:val="00DB4077"/>
    <w:pPr>
      <w:spacing w:before="120" w:after="120"/>
    </w:pPr>
    <w:rPr>
      <w:rFonts w:ascii="Times New Roman" w:eastAsia="Times New Roman" w:hAnsi="Times New Roman" w:cs="Times New Roman"/>
      <w:b/>
      <w:bCs/>
      <w:caps/>
      <w:sz w:val="24"/>
      <w:szCs w:val="24"/>
      <w:lang w:val="en-US"/>
    </w:rPr>
  </w:style>
  <w:style w:type="paragraph" w:styleId="Sumrio2">
    <w:name w:val="toc 2"/>
    <w:basedOn w:val="Normal"/>
    <w:next w:val="Normal"/>
    <w:autoRedefine/>
    <w:uiPriority w:val="39"/>
    <w:rsid w:val="00DB4077"/>
    <w:pPr>
      <w:ind w:left="240"/>
    </w:pPr>
    <w:rPr>
      <w:rFonts w:ascii="Times New Roman" w:eastAsia="Times New Roman" w:hAnsi="Times New Roman" w:cs="Times New Roman"/>
      <w:smallCaps/>
      <w:sz w:val="24"/>
      <w:szCs w:val="24"/>
      <w:lang w:val="en-US"/>
    </w:rPr>
  </w:style>
  <w:style w:type="character" w:styleId="Hyperlink">
    <w:name w:val="Hyperlink"/>
    <w:basedOn w:val="Fontepargpadro"/>
    <w:uiPriority w:val="99"/>
    <w:rsid w:val="00DB407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079D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660EA3"/>
    <w:rPr>
      <w:color w:val="808080"/>
    </w:rPr>
  </w:style>
  <w:style w:type="paragraph" w:customStyle="1" w:styleId="Comments">
    <w:name w:val="Comments"/>
    <w:basedOn w:val="Descrio"/>
    <w:link w:val="CommentsChar"/>
    <w:qFormat/>
    <w:rsid w:val="00D40960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D40960"/>
    <w:rPr>
      <w:rFonts w:eastAsia="Times" w:cs="Times New Roman"/>
      <w:sz w:val="16"/>
      <w:szCs w:val="20"/>
      <w:lang w:eastAsia="pt-BR"/>
    </w:rPr>
  </w:style>
  <w:style w:type="paragraph" w:customStyle="1" w:styleId="Verses">
    <w:name w:val="Versões"/>
    <w:link w:val="VersesChar"/>
    <w:qFormat/>
    <w:rsid w:val="00D40960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D40960"/>
    <w:rPr>
      <w:rFonts w:ascii="Calibri" w:hAnsi="Calibri"/>
    </w:rPr>
  </w:style>
  <w:style w:type="paragraph" w:styleId="CabealhodoSumrio">
    <w:name w:val="TOC Heading"/>
    <w:basedOn w:val="Ttulo1"/>
    <w:next w:val="Normal"/>
    <w:uiPriority w:val="39"/>
    <w:unhideWhenUsed/>
    <w:qFormat/>
    <w:rsid w:val="00663D6F"/>
    <w:p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63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63D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63D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63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63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63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digoHTML">
    <w:name w:val="HTML Code"/>
    <w:basedOn w:val="Fontepargpadro"/>
    <w:uiPriority w:val="99"/>
    <w:semiHidden/>
    <w:unhideWhenUsed/>
    <w:rsid w:val="00DC0F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349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.png"/><Relationship Id="rId1" Type="http://schemas.openxmlformats.org/officeDocument/2006/relationships/hyperlink" Target="https://escritoriodeprojetos.com.br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B53E3-6A35-48B5-A828-674438D76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3</TotalTime>
  <Pages>4</Pages>
  <Words>755</Words>
  <Characters>4079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gerenciamento do escopo</vt:lpstr>
      <vt:lpstr>Plano de gerenciamento do escopo</vt:lpstr>
    </vt:vector>
  </TitlesOfParts>
  <Company>PMO Escritório de Projetos</Company>
  <LinksUpToDate>false</LinksUpToDate>
  <CharactersWithSpaces>4825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gerenciamento do escopo</dc:title>
  <dc:subject>Nome do Projeto</dc:subject>
  <dc:creator>Edu</dc:creator>
  <cp:keywords>Template Gerenciamento de Projetos</cp:keywords>
  <dc:description>http://escritoriodeprojetos.com.br</dc:description>
  <cp:lastModifiedBy>Pedro Henrique Pinheiro Lemos</cp:lastModifiedBy>
  <cp:revision>2</cp:revision>
  <cp:lastPrinted>2025-04-24T02:05:00Z</cp:lastPrinted>
  <dcterms:created xsi:type="dcterms:W3CDTF">2025-04-24T02:08:00Z</dcterms:created>
  <dcterms:modified xsi:type="dcterms:W3CDTF">2025-04-24T02:08:00Z</dcterms:modified>
</cp:coreProperties>
</file>